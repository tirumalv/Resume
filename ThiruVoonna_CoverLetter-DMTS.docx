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72A61" w14:textId="77777777" w:rsidR="0054682B" w:rsidRDefault="0054682B" w:rsidP="0054682B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1B78FC11" wp14:editId="4A686C35">
            <wp:simplePos x="0" y="0"/>
            <wp:positionH relativeFrom="page">
              <wp:posOffset>256540</wp:posOffset>
            </wp:positionH>
            <wp:positionV relativeFrom="paragraph">
              <wp:posOffset>-241935</wp:posOffset>
            </wp:positionV>
            <wp:extent cx="7260336" cy="9628632"/>
            <wp:effectExtent l="0" t="0" r="0" b="0"/>
            <wp:wrapNone/>
            <wp:docPr id="3" name="Graphic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0336" cy="9628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600"/>
        <w:gridCol w:w="720"/>
        <w:gridCol w:w="6470"/>
      </w:tblGrid>
      <w:tr w:rsidR="0054682B" w14:paraId="4155FD93" w14:textId="77777777" w:rsidTr="0054682B">
        <w:trPr>
          <w:trHeight w:val="3969"/>
        </w:trPr>
        <w:tc>
          <w:tcPr>
            <w:tcW w:w="3600" w:type="dxa"/>
            <w:vAlign w:val="center"/>
          </w:tcPr>
          <w:p w14:paraId="6B31A12E" w14:textId="77777777" w:rsidR="0054682B" w:rsidRDefault="0054682B" w:rsidP="0054682B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CB184B8" wp14:editId="3E51FB8A">
                      <wp:extent cx="1482090" cy="2442210"/>
                      <wp:effectExtent l="19050" t="19050" r="41910" b="34290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2090" cy="244221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9B78C48" id="Oval 2" o:spid="_x0000_s1026" alt="Title: Professional Headshot of Man" style="width:116.7pt;height:19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" strokecolor="#94b6d2 [3204]" strokeweight="5pt">
                      <v:fill r:id="rId13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6A0148A9" w14:textId="77777777" w:rsidR="0054682B" w:rsidRDefault="0054682B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 w:val="restart"/>
            <w:vAlign w:val="center"/>
          </w:tcPr>
          <w:p w14:paraId="069149DD" w14:textId="340F5C6C" w:rsidR="0054682B" w:rsidRDefault="0054682B" w:rsidP="0054682B">
            <w:pPr>
              <w:pStyle w:val="Address"/>
            </w:pPr>
          </w:p>
          <w:p w14:paraId="459D2C86" w14:textId="218AD78E" w:rsidR="001310C9" w:rsidRPr="001310C9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t xml:space="preserve">Dear </w:t>
            </w:r>
            <w:proofErr w:type="spellStart"/>
            <w:r w:rsidRPr="001310C9">
              <w:rPr>
                <w:sz w:val="20"/>
                <w:szCs w:val="20"/>
              </w:rPr>
              <w:t>Arockia</w:t>
            </w:r>
            <w:proofErr w:type="spellEnd"/>
            <w:r w:rsidR="00DF1615">
              <w:rPr>
                <w:sz w:val="20"/>
                <w:szCs w:val="20"/>
              </w:rPr>
              <w:t xml:space="preserve"> </w:t>
            </w:r>
            <w:r w:rsidR="00DF1615" w:rsidRPr="00DF1615">
              <w:rPr>
                <w:sz w:val="20"/>
                <w:szCs w:val="20"/>
              </w:rPr>
              <w:t>Jeyaraj</w:t>
            </w:r>
            <w:r w:rsidRPr="001310C9">
              <w:rPr>
                <w:sz w:val="20"/>
                <w:szCs w:val="20"/>
              </w:rPr>
              <w:t>,</w:t>
            </w:r>
          </w:p>
          <w:p w14:paraId="5F8DFF24" w14:textId="4A66CC87" w:rsidR="001310C9" w:rsidRPr="001310C9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t xml:space="preserve">I am writing to express my strong interest in the Dist. Lead Engineer position at Verizon Wireless, as advertised on [Platform where </w:t>
            </w:r>
            <w:proofErr w:type="spellStart"/>
            <w:r w:rsidRPr="001310C9">
              <w:rPr>
                <w:sz w:val="20"/>
                <w:szCs w:val="20"/>
              </w:rPr>
              <w:t>yo</w:t>
            </w:r>
            <w:proofErr w:type="spellEnd"/>
            <w:r w:rsidR="00DF1615">
              <w:rPr>
                <w:sz w:val="20"/>
                <w:szCs w:val="20"/>
              </w:rPr>
              <w:t xml:space="preserve"> </w:t>
            </w:r>
            <w:r w:rsidRPr="001310C9">
              <w:rPr>
                <w:sz w:val="20"/>
                <w:szCs w:val="20"/>
              </w:rPr>
              <w:t>u saw the ad]. My 22+ years of experience in the software industry, coupled with my expertise in designing and developing telecommunications solutions, data science, and scaled agile frameworks, make me a strong candidate for this role.</w:t>
            </w:r>
          </w:p>
          <w:p w14:paraId="465C9CA9" w14:textId="79AB6619" w:rsidR="001310C9" w:rsidRPr="001310C9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t xml:space="preserve">I possess a deep understanding of Data Governance principles and have extensive experience in architecting and implementing governance solutions for Data, Metrics, AI, and BI. My background includes leading the development of enterprise-wide </w:t>
            </w:r>
            <w:proofErr w:type="spellStart"/>
            <w:r w:rsidRPr="001310C9">
              <w:rPr>
                <w:sz w:val="20"/>
                <w:szCs w:val="20"/>
              </w:rPr>
              <w:t>GenAI</w:t>
            </w:r>
            <w:proofErr w:type="spellEnd"/>
            <w:r w:rsidRPr="001310C9">
              <w:rPr>
                <w:sz w:val="20"/>
                <w:szCs w:val="20"/>
              </w:rPr>
              <w:t xml:space="preserve"> solutions, architecting API Gateways, Kafka messaging buses, and CI/CD pipelines, and implementing </w:t>
            </w:r>
            <w:proofErr w:type="spellStart"/>
            <w:r w:rsidRPr="001310C9">
              <w:rPr>
                <w:sz w:val="20"/>
                <w:szCs w:val="20"/>
              </w:rPr>
              <w:t>SAFe</w:t>
            </w:r>
            <w:proofErr w:type="spellEnd"/>
            <w:r w:rsidRPr="001310C9">
              <w:rPr>
                <w:sz w:val="20"/>
                <w:szCs w:val="20"/>
              </w:rPr>
              <w:t xml:space="preserve"> scaled agile frameworks.</w:t>
            </w:r>
          </w:p>
          <w:p w14:paraId="224B7E14" w14:textId="27A4D5D0" w:rsidR="001310C9" w:rsidRPr="001310C9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t>Specifically, my experience aligns with the required skills for this role:</w:t>
            </w:r>
          </w:p>
          <w:p w14:paraId="453082A2" w14:textId="77777777" w:rsidR="001310C9" w:rsidRPr="001310C9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t>Data Governance Expertise: I have a proven track record of designing and developing data governance solutions, including experience with tools like Watson Knowledge Catalog and Collibra.</w:t>
            </w:r>
          </w:p>
          <w:p w14:paraId="7110519F" w14:textId="77777777" w:rsidR="001310C9" w:rsidRPr="001310C9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t>Cloud and Database Experience: I am proficient in cloud platforms like AWS and GCP, as well as relational databases like Oracle and PostgreSQL, and non-relational databases like MongoDB.</w:t>
            </w:r>
          </w:p>
          <w:p w14:paraId="1A1839A0" w14:textId="77777777" w:rsidR="001310C9" w:rsidRPr="001310C9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t>Software Development Skills: My programming expertise in Java, J2EE, Python, and C/C++ aligns well with the requirements of the role.</w:t>
            </w:r>
          </w:p>
          <w:p w14:paraId="2E676227" w14:textId="77777777" w:rsidR="001310C9" w:rsidRPr="001310C9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t>Leadership and Communication: I have a proven ability to lead teams, mentor individuals, and communicate effectively with stakeholders at various levels within an organization.</w:t>
            </w:r>
          </w:p>
          <w:p w14:paraId="160C2E72" w14:textId="05E75254" w:rsidR="001310C9" w:rsidRPr="001310C9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t>Beyond the core requirements, I also possess several advantageous skills, including:</w:t>
            </w:r>
          </w:p>
          <w:p w14:paraId="6C5E9764" w14:textId="77777777" w:rsidR="001310C9" w:rsidRPr="001310C9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t xml:space="preserve">Generative AI Expertise: I am a Verizon </w:t>
            </w:r>
            <w:proofErr w:type="spellStart"/>
            <w:r w:rsidRPr="001310C9">
              <w:rPr>
                <w:sz w:val="20"/>
                <w:szCs w:val="20"/>
              </w:rPr>
              <w:t>GenAI</w:t>
            </w:r>
            <w:proofErr w:type="spellEnd"/>
            <w:r w:rsidRPr="001310C9">
              <w:rPr>
                <w:sz w:val="20"/>
                <w:szCs w:val="20"/>
              </w:rPr>
              <w:t xml:space="preserve"> Prompt Engineering Ambassador and have led </w:t>
            </w:r>
            <w:proofErr w:type="spellStart"/>
            <w:r w:rsidRPr="001310C9">
              <w:rPr>
                <w:sz w:val="20"/>
                <w:szCs w:val="20"/>
              </w:rPr>
              <w:t>GenAI</w:t>
            </w:r>
            <w:proofErr w:type="spellEnd"/>
            <w:r w:rsidRPr="001310C9">
              <w:rPr>
                <w:sz w:val="20"/>
                <w:szCs w:val="20"/>
              </w:rPr>
              <w:t xml:space="preserve"> hackathons and training programs.</w:t>
            </w:r>
          </w:p>
          <w:p w14:paraId="03E2B837" w14:textId="77777777" w:rsidR="001310C9" w:rsidRPr="001310C9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t xml:space="preserve">Data Virtualization and Protection: I have experience with data virtualization tools like Starburst and data protection tools like Microfocus and </w:t>
            </w:r>
            <w:proofErr w:type="spellStart"/>
            <w:r w:rsidRPr="001310C9">
              <w:rPr>
                <w:sz w:val="20"/>
                <w:szCs w:val="20"/>
              </w:rPr>
              <w:t>Protegrity</w:t>
            </w:r>
            <w:proofErr w:type="spellEnd"/>
            <w:r w:rsidRPr="001310C9">
              <w:rPr>
                <w:sz w:val="20"/>
                <w:szCs w:val="20"/>
              </w:rPr>
              <w:t>.</w:t>
            </w:r>
          </w:p>
          <w:p w14:paraId="2BC1C436" w14:textId="77777777" w:rsidR="001310C9" w:rsidRPr="001310C9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t>I am confident that I can contribute significantly to Verizon Wireless by leveraging my technical skills, leadership experience, and passion for data governance to design and implement innovative solutions for your organization.</w:t>
            </w:r>
          </w:p>
          <w:p w14:paraId="4391283B" w14:textId="77777777" w:rsidR="001310C9" w:rsidRPr="001310C9" w:rsidRDefault="001310C9" w:rsidP="001310C9">
            <w:pPr>
              <w:rPr>
                <w:sz w:val="20"/>
                <w:szCs w:val="20"/>
              </w:rPr>
            </w:pPr>
          </w:p>
          <w:p w14:paraId="62BCF663" w14:textId="77777777" w:rsidR="0054682B" w:rsidRDefault="001310C9" w:rsidP="001310C9">
            <w:pPr>
              <w:rPr>
                <w:sz w:val="20"/>
                <w:szCs w:val="20"/>
              </w:rPr>
            </w:pPr>
            <w:r w:rsidRPr="001310C9">
              <w:rPr>
                <w:sz w:val="20"/>
                <w:szCs w:val="20"/>
              </w:rPr>
              <w:lastRenderedPageBreak/>
              <w:t>Thank you for your time and consideration. I am eager to discuss my qualifications further and learn more about this exciting opportunity.</w:t>
            </w:r>
          </w:p>
          <w:p w14:paraId="782C6940" w14:textId="77777777" w:rsidR="001310C9" w:rsidRDefault="001310C9" w:rsidP="001310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</w:t>
            </w:r>
          </w:p>
          <w:p w14:paraId="65E29AB5" w14:textId="5F06EC51" w:rsidR="001310C9" w:rsidRDefault="001310C9" w:rsidP="001310C9">
            <w:r>
              <w:rPr>
                <w:sz w:val="20"/>
                <w:szCs w:val="20"/>
              </w:rPr>
              <w:t>Thiru Voonna</w:t>
            </w:r>
          </w:p>
        </w:tc>
      </w:tr>
      <w:tr w:rsidR="0054682B" w14:paraId="3C62866C" w14:textId="77777777" w:rsidTr="0054682B">
        <w:trPr>
          <w:trHeight w:val="4176"/>
        </w:trPr>
        <w:tc>
          <w:tcPr>
            <w:tcW w:w="3600" w:type="dxa"/>
            <w:tcBorders>
              <w:bottom w:val="single" w:sz="8" w:space="0" w:color="94B6D2" w:themeColor="accent1"/>
            </w:tcBorders>
          </w:tcPr>
          <w:p w14:paraId="1AEDD8DB" w14:textId="2AA9804C" w:rsidR="0054682B" w:rsidRPr="00183AAA" w:rsidRDefault="00183AAA" w:rsidP="0054682B">
            <w:pPr>
              <w:pStyle w:val="Title"/>
              <w:rPr>
                <w:sz w:val="72"/>
                <w:szCs w:val="72"/>
              </w:rPr>
            </w:pPr>
            <w:r w:rsidRPr="00183AAA">
              <w:rPr>
                <w:sz w:val="72"/>
                <w:szCs w:val="72"/>
              </w:rPr>
              <w:t>Thiru Voonna</w:t>
            </w:r>
          </w:p>
          <w:p w14:paraId="31A504FA" w14:textId="44D7B15D" w:rsidR="0054682B" w:rsidRDefault="00E77FA7" w:rsidP="0054682B">
            <w:pPr>
              <w:pStyle w:val="Subtitle"/>
              <w:rPr>
                <w:color w:val="auto"/>
                <w:spacing w:val="1"/>
                <w:w w:val="97"/>
                <w:sz w:val="18"/>
                <w:szCs w:val="22"/>
              </w:rPr>
            </w:pPr>
            <w:r>
              <w:rPr>
                <w:spacing w:val="0"/>
                <w:w w:val="100"/>
              </w:rPr>
              <w:t xml:space="preserve">D       </w:t>
            </w:r>
            <w:r w:rsidR="00183AAA" w:rsidRPr="00E77FA7">
              <w:rPr>
                <w:spacing w:val="785"/>
                <w:w w:val="100"/>
              </w:rPr>
              <w:t>MT</w:t>
            </w:r>
            <w:r w:rsidR="00183AAA" w:rsidRPr="00E77FA7">
              <w:rPr>
                <w:spacing w:val="1"/>
                <w:w w:val="100"/>
              </w:rPr>
              <w:t>S</w:t>
            </w:r>
          </w:p>
          <w:p w14:paraId="22BCC63C" w14:textId="77777777" w:rsidR="0054682B" w:rsidRDefault="0054682B" w:rsidP="0054682B"/>
          <w:sdt>
            <w:sdtPr>
              <w:id w:val="-1954003311"/>
              <w:placeholder>
                <w:docPart w:val="C3EEF9C4D3714D13AC255A97C4F8C282"/>
              </w:placeholder>
              <w:temporary/>
              <w:showingPlcHdr/>
              <w15:appearance w15:val="hidden"/>
            </w:sdtPr>
            <w:sdtEndPr/>
            <w:sdtContent>
              <w:p w14:paraId="3F0DB65A" w14:textId="77777777" w:rsidR="0054682B" w:rsidRPr="0054682B" w:rsidRDefault="0054682B" w:rsidP="0054682B">
                <w:pPr>
                  <w:pStyle w:val="Heading2"/>
                  <w:rPr>
                    <w:rStyle w:val="Hyperlink"/>
                    <w:color w:val="auto"/>
                    <w:u w:val="none"/>
                  </w:rPr>
                </w:pPr>
                <w:r w:rsidRPr="00846D4F">
                  <w:rPr>
                    <w:rStyle w:val="Heading2Char"/>
                    <w:b/>
                    <w:bCs/>
                    <w:caps/>
                  </w:rPr>
                  <w:t>CONTACT</w:t>
                </w:r>
              </w:p>
            </w:sdtContent>
          </w:sdt>
        </w:tc>
        <w:tc>
          <w:tcPr>
            <w:tcW w:w="720" w:type="dxa"/>
            <w:vMerge w:val="restart"/>
          </w:tcPr>
          <w:p w14:paraId="0C196A46" w14:textId="77777777" w:rsidR="0054682B" w:rsidRDefault="0054682B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/>
          </w:tcPr>
          <w:p w14:paraId="460EAF29" w14:textId="77777777" w:rsidR="0054682B" w:rsidRPr="004D3011" w:rsidRDefault="0054682B" w:rsidP="004D3011">
            <w:pPr>
              <w:rPr>
                <w:color w:val="FFFFFF" w:themeColor="background1"/>
              </w:rPr>
            </w:pPr>
          </w:p>
        </w:tc>
      </w:tr>
      <w:tr w:rsidR="0054682B" w14:paraId="185F06C9" w14:textId="77777777" w:rsidTr="0054682B">
        <w:trPr>
          <w:trHeight w:val="4752"/>
        </w:trPr>
        <w:tc>
          <w:tcPr>
            <w:tcW w:w="3600" w:type="dxa"/>
            <w:tcBorders>
              <w:top w:val="single" w:sz="8" w:space="0" w:color="94B6D2" w:themeColor="accent1"/>
            </w:tcBorders>
          </w:tcPr>
          <w:sdt>
            <w:sdtPr>
              <w:id w:val="1111563247"/>
              <w:placeholder>
                <w:docPart w:val="676373E5BB0940BA8AC0CFE691BC6F5A"/>
              </w:placeholder>
              <w:temporary/>
              <w:showingPlcHdr/>
              <w15:appearance w15:val="hidden"/>
            </w:sdtPr>
            <w:sdtEndPr/>
            <w:sdtContent>
              <w:p w14:paraId="2ACB9E80" w14:textId="77777777" w:rsidR="0054682B" w:rsidRDefault="0054682B" w:rsidP="0054682B">
                <w:pPr>
                  <w:pStyle w:val="ContactDetails"/>
                </w:pPr>
                <w:r w:rsidRPr="004D3011">
                  <w:t>PHONE:</w:t>
                </w:r>
              </w:p>
            </w:sdtContent>
          </w:sdt>
          <w:p w14:paraId="608C4FFE" w14:textId="1F883CA9" w:rsidR="0054682B" w:rsidRDefault="00422618" w:rsidP="0054682B">
            <w:pPr>
              <w:pStyle w:val="ContactDetails"/>
            </w:pPr>
            <w:r>
              <w:t>732-691-2193</w:t>
            </w:r>
          </w:p>
          <w:p w14:paraId="01E5A5A9" w14:textId="77777777" w:rsidR="0054682B" w:rsidRPr="004D3011" w:rsidRDefault="0054682B" w:rsidP="0054682B">
            <w:pPr>
              <w:pStyle w:val="NoSpacing"/>
            </w:pPr>
          </w:p>
          <w:sdt>
            <w:sdtPr>
              <w:id w:val="67859272"/>
              <w:placeholder>
                <w:docPart w:val="C816AEB3C44C47BFBC9A8D7EFA1668D8"/>
              </w:placeholder>
              <w:temporary/>
              <w:showingPlcHdr/>
              <w15:appearance w15:val="hidden"/>
            </w:sdtPr>
            <w:sdtEndPr/>
            <w:sdtContent>
              <w:p w14:paraId="6210E476" w14:textId="77777777" w:rsidR="0054682B" w:rsidRDefault="0054682B" w:rsidP="0054682B">
                <w:pPr>
                  <w:pStyle w:val="ContactDetails"/>
                </w:pPr>
                <w:r w:rsidRPr="004D3011">
                  <w:t>WEBSITE:</w:t>
                </w:r>
              </w:p>
            </w:sdtContent>
          </w:sdt>
          <w:p w14:paraId="3D19792F" w14:textId="4847B60E" w:rsidR="0054682B" w:rsidRDefault="00183AAA" w:rsidP="0054682B">
            <w:pPr>
              <w:pStyle w:val="ContactDetails"/>
            </w:pPr>
            <w:r w:rsidRPr="00183AAA">
              <w:t>linkedin.com/in/</w:t>
            </w:r>
            <w:proofErr w:type="spellStart"/>
            <w:r w:rsidRPr="00183AAA">
              <w:t>voonna</w:t>
            </w:r>
            <w:proofErr w:type="spellEnd"/>
          </w:p>
          <w:p w14:paraId="154AC34A" w14:textId="77777777" w:rsidR="0054682B" w:rsidRDefault="0054682B" w:rsidP="0054682B">
            <w:pPr>
              <w:pStyle w:val="NoSpacing"/>
            </w:pPr>
          </w:p>
          <w:sdt>
            <w:sdtPr>
              <w:id w:val="-240260293"/>
              <w:placeholder>
                <w:docPart w:val="55D8D98D383541A7859DBC6305486140"/>
              </w:placeholder>
              <w:temporary/>
              <w:showingPlcHdr/>
              <w15:appearance w15:val="hidden"/>
            </w:sdtPr>
            <w:sdtEndPr/>
            <w:sdtContent>
              <w:p w14:paraId="70329EBC" w14:textId="77777777" w:rsidR="0054682B" w:rsidRDefault="0054682B" w:rsidP="0054682B">
                <w:pPr>
                  <w:pStyle w:val="ContactDetails"/>
                </w:pPr>
                <w:r w:rsidRPr="004D3011">
                  <w:t>EMAIL:</w:t>
                </w:r>
              </w:p>
            </w:sdtContent>
          </w:sdt>
          <w:p w14:paraId="61007C9E" w14:textId="473ADE86" w:rsidR="0054682B" w:rsidRDefault="00183AAA" w:rsidP="0054682B">
            <w:pPr>
              <w:pStyle w:val="ContactDetails"/>
            </w:pPr>
            <w:r>
              <w:rPr>
                <w:rStyle w:val="Hyperlink"/>
              </w:rPr>
              <w:t>Thiru.voonna@verizonwireless.com</w:t>
            </w:r>
          </w:p>
        </w:tc>
        <w:tc>
          <w:tcPr>
            <w:tcW w:w="720" w:type="dxa"/>
            <w:vMerge/>
          </w:tcPr>
          <w:p w14:paraId="6AB9B002" w14:textId="77777777" w:rsidR="0054682B" w:rsidRDefault="0054682B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/>
          </w:tcPr>
          <w:p w14:paraId="70A22B2B" w14:textId="77777777" w:rsidR="0054682B" w:rsidRPr="004D3011" w:rsidRDefault="0054682B" w:rsidP="004D3011">
            <w:pPr>
              <w:rPr>
                <w:color w:val="FFFFFF" w:themeColor="background1"/>
              </w:rPr>
            </w:pPr>
          </w:p>
        </w:tc>
      </w:tr>
    </w:tbl>
    <w:p w14:paraId="109411BB" w14:textId="77777777" w:rsidR="00DD533E" w:rsidRPr="00846D4F" w:rsidRDefault="00DD533E" w:rsidP="00846D4F">
      <w:pPr>
        <w:tabs>
          <w:tab w:val="left" w:pos="990"/>
        </w:tabs>
        <w:spacing w:after="0"/>
        <w:rPr>
          <w:sz w:val="8"/>
        </w:rPr>
      </w:pPr>
    </w:p>
    <w:sectPr w:rsidR="00DD533E" w:rsidRPr="00846D4F" w:rsidSect="0054682B">
      <w:pgSz w:w="12240" w:h="15840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441DC" w14:textId="77777777" w:rsidR="00BE4381" w:rsidRDefault="00BE4381" w:rsidP="000C45FF">
      <w:r>
        <w:separator/>
      </w:r>
    </w:p>
  </w:endnote>
  <w:endnote w:type="continuationSeparator" w:id="0">
    <w:p w14:paraId="7ABA3554" w14:textId="77777777" w:rsidR="00BE4381" w:rsidRDefault="00BE438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869E1" w14:textId="77777777" w:rsidR="00BE4381" w:rsidRDefault="00BE4381" w:rsidP="000C45FF">
      <w:r>
        <w:separator/>
      </w:r>
    </w:p>
  </w:footnote>
  <w:footnote w:type="continuationSeparator" w:id="0">
    <w:p w14:paraId="78B3A878" w14:textId="77777777" w:rsidR="00BE4381" w:rsidRDefault="00BE4381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14948"/>
    <w:multiLevelType w:val="hybridMultilevel"/>
    <w:tmpl w:val="13981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51872"/>
    <w:multiLevelType w:val="hybridMultilevel"/>
    <w:tmpl w:val="E24E8F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E748F"/>
    <w:multiLevelType w:val="hybridMultilevel"/>
    <w:tmpl w:val="DBA04926"/>
    <w:lvl w:ilvl="0" w:tplc="90A476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AA"/>
    <w:rsid w:val="00036450"/>
    <w:rsid w:val="00061C84"/>
    <w:rsid w:val="000629D5"/>
    <w:rsid w:val="00076632"/>
    <w:rsid w:val="000C45FF"/>
    <w:rsid w:val="000D2725"/>
    <w:rsid w:val="000E1755"/>
    <w:rsid w:val="000E3FD1"/>
    <w:rsid w:val="000F46E6"/>
    <w:rsid w:val="00111A5F"/>
    <w:rsid w:val="001310C9"/>
    <w:rsid w:val="00167A61"/>
    <w:rsid w:val="00180329"/>
    <w:rsid w:val="00183AAA"/>
    <w:rsid w:val="0019001F"/>
    <w:rsid w:val="001A74A5"/>
    <w:rsid w:val="001B2ABD"/>
    <w:rsid w:val="001B317C"/>
    <w:rsid w:val="001D2335"/>
    <w:rsid w:val="001D6391"/>
    <w:rsid w:val="001E1759"/>
    <w:rsid w:val="001F1ECC"/>
    <w:rsid w:val="002400EB"/>
    <w:rsid w:val="00244620"/>
    <w:rsid w:val="00256CF7"/>
    <w:rsid w:val="002A71E7"/>
    <w:rsid w:val="002B515C"/>
    <w:rsid w:val="003041FE"/>
    <w:rsid w:val="0030481B"/>
    <w:rsid w:val="003A7374"/>
    <w:rsid w:val="004071FC"/>
    <w:rsid w:val="00422618"/>
    <w:rsid w:val="00445947"/>
    <w:rsid w:val="00450E18"/>
    <w:rsid w:val="004813B3"/>
    <w:rsid w:val="00496591"/>
    <w:rsid w:val="004C63E4"/>
    <w:rsid w:val="004D01C8"/>
    <w:rsid w:val="004D3011"/>
    <w:rsid w:val="0054682B"/>
    <w:rsid w:val="005645EE"/>
    <w:rsid w:val="00572170"/>
    <w:rsid w:val="005B0408"/>
    <w:rsid w:val="005D6289"/>
    <w:rsid w:val="005E39D5"/>
    <w:rsid w:val="00612544"/>
    <w:rsid w:val="006174A1"/>
    <w:rsid w:val="0062123A"/>
    <w:rsid w:val="00646E75"/>
    <w:rsid w:val="006610D6"/>
    <w:rsid w:val="006771D0"/>
    <w:rsid w:val="00715FCB"/>
    <w:rsid w:val="00743101"/>
    <w:rsid w:val="007867A0"/>
    <w:rsid w:val="007927F5"/>
    <w:rsid w:val="007A1196"/>
    <w:rsid w:val="00802CA0"/>
    <w:rsid w:val="00846D4F"/>
    <w:rsid w:val="00853EA3"/>
    <w:rsid w:val="008C1736"/>
    <w:rsid w:val="008E4B94"/>
    <w:rsid w:val="00922D5C"/>
    <w:rsid w:val="00947FDF"/>
    <w:rsid w:val="009E548A"/>
    <w:rsid w:val="009E7C63"/>
    <w:rsid w:val="00A10A67"/>
    <w:rsid w:val="00A2118D"/>
    <w:rsid w:val="00AD76E2"/>
    <w:rsid w:val="00AE7AEC"/>
    <w:rsid w:val="00B104A0"/>
    <w:rsid w:val="00B20152"/>
    <w:rsid w:val="00B70850"/>
    <w:rsid w:val="00BA577B"/>
    <w:rsid w:val="00BB7612"/>
    <w:rsid w:val="00BE4381"/>
    <w:rsid w:val="00C066B6"/>
    <w:rsid w:val="00C37BA1"/>
    <w:rsid w:val="00C4674C"/>
    <w:rsid w:val="00C506CF"/>
    <w:rsid w:val="00C60C22"/>
    <w:rsid w:val="00C72BED"/>
    <w:rsid w:val="00C9578B"/>
    <w:rsid w:val="00CA562E"/>
    <w:rsid w:val="00CB2D30"/>
    <w:rsid w:val="00D12A9D"/>
    <w:rsid w:val="00D2522B"/>
    <w:rsid w:val="00D779D7"/>
    <w:rsid w:val="00D82F2F"/>
    <w:rsid w:val="00DA694B"/>
    <w:rsid w:val="00DD172A"/>
    <w:rsid w:val="00DD37E9"/>
    <w:rsid w:val="00DD533E"/>
    <w:rsid w:val="00DF1615"/>
    <w:rsid w:val="00E25A26"/>
    <w:rsid w:val="00E55D74"/>
    <w:rsid w:val="00E77FA7"/>
    <w:rsid w:val="00E866EC"/>
    <w:rsid w:val="00E93B74"/>
    <w:rsid w:val="00EB3A62"/>
    <w:rsid w:val="00ED7DA2"/>
    <w:rsid w:val="00F43599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4B4E4D"/>
  <w14:defaultImageDpi w14:val="32767"/>
  <w15:chartTrackingRefBased/>
  <w15:docId w15:val="{6496C3E6-C96D-4AA5-9889-BB76A901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846D4F"/>
    <w:pPr>
      <w:spacing w:after="20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4682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4D3011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82B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rsid w:val="00E93B74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D5"/>
    <w:pPr>
      <w:spacing w:after="480"/>
    </w:pPr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0629D5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D5"/>
    <w:rPr>
      <w:rFonts w:asciiTheme="majorHAnsi" w:eastAsiaTheme="majorEastAsia" w:hAnsiTheme="majorHAnsi" w:cstheme="majorBidi"/>
      <w:b/>
      <w:caps/>
      <w:sz w:val="22"/>
    </w:rPr>
  </w:style>
  <w:style w:type="paragraph" w:styleId="ListBullet">
    <w:name w:val="List Bullet"/>
    <w:basedOn w:val="Normal"/>
    <w:uiPriority w:val="5"/>
    <w:rsid w:val="000629D5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  <w:lang w:eastAsia="en-US"/>
    </w:rPr>
  </w:style>
  <w:style w:type="character" w:customStyle="1" w:styleId="Greytext">
    <w:name w:val="Grey text"/>
    <w:basedOn w:val="DefaultParagraphFont"/>
    <w:uiPriority w:val="4"/>
    <w:semiHidden/>
    <w:qFormat/>
    <w:rsid w:val="000629D5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0629D5"/>
    <w:pPr>
      <w:spacing w:after="360"/>
      <w:contextualSpacing/>
    </w:pPr>
  </w:style>
  <w:style w:type="paragraph" w:customStyle="1" w:styleId="ContactDetails">
    <w:name w:val="Contact Details"/>
    <w:basedOn w:val="Normal"/>
    <w:qFormat/>
    <w:rsid w:val="000629D5"/>
    <w:pPr>
      <w:contextualSpacing/>
    </w:pPr>
  </w:style>
  <w:style w:type="paragraph" w:styleId="NoSpacing">
    <w:name w:val="No Spacing"/>
    <w:uiPriority w:val="1"/>
    <w:qFormat/>
    <w:rsid w:val="000629D5"/>
    <w:rPr>
      <w:sz w:val="22"/>
      <w:szCs w:val="22"/>
    </w:rPr>
  </w:style>
  <w:style w:type="paragraph" w:styleId="ListParagraph">
    <w:name w:val="List Paragraph"/>
    <w:basedOn w:val="Normal"/>
    <w:uiPriority w:val="34"/>
    <w:semiHidden/>
    <w:qFormat/>
    <w:rsid w:val="000D2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oonnth\AppData\Roaming\Microsoft\Templates\Bold%20modern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3EEF9C4D3714D13AC255A97C4F8C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74A22-F22B-47CD-BD39-83FF727E378B}"/>
      </w:docPartPr>
      <w:docPartBody>
        <w:p w:rsidR="006E3CEC" w:rsidRDefault="00DF7F6D">
          <w:pPr>
            <w:pStyle w:val="C3EEF9C4D3714D13AC255A97C4F8C282"/>
          </w:pPr>
          <w:r w:rsidRPr="00846D4F">
            <w:rPr>
              <w:rStyle w:val="Heading2Char"/>
            </w:rPr>
            <w:t>CONTACT</w:t>
          </w:r>
        </w:p>
      </w:docPartBody>
    </w:docPart>
    <w:docPart>
      <w:docPartPr>
        <w:name w:val="676373E5BB0940BA8AC0CFE691BC6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DFB8D-F8D1-475A-901B-BB6D1D347152}"/>
      </w:docPartPr>
      <w:docPartBody>
        <w:p w:rsidR="006E3CEC" w:rsidRDefault="00DF7F6D">
          <w:pPr>
            <w:pStyle w:val="676373E5BB0940BA8AC0CFE691BC6F5A"/>
          </w:pPr>
          <w:r w:rsidRPr="004D3011">
            <w:t>PHONE:</w:t>
          </w:r>
        </w:p>
      </w:docPartBody>
    </w:docPart>
    <w:docPart>
      <w:docPartPr>
        <w:name w:val="C816AEB3C44C47BFBC9A8D7EFA166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8362A-B5AF-411F-A8C8-8CC580CA1F64}"/>
      </w:docPartPr>
      <w:docPartBody>
        <w:p w:rsidR="006E3CEC" w:rsidRDefault="00DF7F6D">
          <w:pPr>
            <w:pStyle w:val="C816AEB3C44C47BFBC9A8D7EFA1668D8"/>
          </w:pPr>
          <w:r w:rsidRPr="004D3011">
            <w:t>WEBSITE:</w:t>
          </w:r>
        </w:p>
      </w:docPartBody>
    </w:docPart>
    <w:docPart>
      <w:docPartPr>
        <w:name w:val="55D8D98D383541A7859DBC6305486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D9619-86E3-4DF9-B51B-A1231C463C46}"/>
      </w:docPartPr>
      <w:docPartBody>
        <w:p w:rsidR="006E3CEC" w:rsidRDefault="00DF7F6D">
          <w:pPr>
            <w:pStyle w:val="55D8D98D383541A7859DBC6305486140"/>
          </w:pPr>
          <w:r w:rsidRPr="004D3011"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6D"/>
    <w:rsid w:val="00363351"/>
    <w:rsid w:val="003A5522"/>
    <w:rsid w:val="004E236F"/>
    <w:rsid w:val="00662C63"/>
    <w:rsid w:val="006A5886"/>
    <w:rsid w:val="006E3CEC"/>
    <w:rsid w:val="009C21AD"/>
    <w:rsid w:val="00D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5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3EEF9C4D3714D13AC255A97C4F8C282">
    <w:name w:val="C3EEF9C4D3714D13AC255A97C4F8C282"/>
  </w:style>
  <w:style w:type="paragraph" w:customStyle="1" w:styleId="676373E5BB0940BA8AC0CFE691BC6F5A">
    <w:name w:val="676373E5BB0940BA8AC0CFE691BC6F5A"/>
  </w:style>
  <w:style w:type="paragraph" w:customStyle="1" w:styleId="C816AEB3C44C47BFBC9A8D7EFA1668D8">
    <w:name w:val="C816AEB3C44C47BFBC9A8D7EFA1668D8"/>
  </w:style>
  <w:style w:type="paragraph" w:customStyle="1" w:styleId="55D8D98D383541A7859DBC6305486140">
    <w:name w:val="55D8D98D383541A7859DBC6305486140"/>
  </w:style>
  <w:style w:type="character" w:styleId="Hyperlink">
    <w:name w:val="Hyperlink"/>
    <w:basedOn w:val="DefaultParagraphFont"/>
    <w:uiPriority w:val="99"/>
    <w:rPr>
      <w:color w:val="C45911" w:themeColor="accent2" w:themeShade="BF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B87ACA6-A0F1-41C4-81F2-B19987C180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01DA20-039D-490E-8E96-79665F006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0A64BE-E0D0-4F48-8829-3D1D41105D6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modern cover letter.dotx</Template>
  <TotalTime>4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Voonna</dc:creator>
  <cp:keywords/>
  <dc:description/>
  <cp:lastModifiedBy>Thiru Voonna</cp:lastModifiedBy>
  <cp:revision>5</cp:revision>
  <dcterms:created xsi:type="dcterms:W3CDTF">2024-08-18T00:19:00Z</dcterms:created>
  <dcterms:modified xsi:type="dcterms:W3CDTF">2024-08-18T00:22:00Z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