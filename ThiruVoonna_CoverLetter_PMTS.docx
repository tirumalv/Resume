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2A61" w14:textId="77777777" w:rsidR="0054682B" w:rsidRDefault="0054682B" w:rsidP="0054682B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1B78FC11" wp14:editId="0B6AD672">
            <wp:simplePos x="0" y="0"/>
            <wp:positionH relativeFrom="page">
              <wp:posOffset>256540</wp:posOffset>
            </wp:positionH>
            <wp:positionV relativeFrom="paragraph">
              <wp:posOffset>-241935</wp:posOffset>
            </wp:positionV>
            <wp:extent cx="7260336" cy="9628632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336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54682B" w14:paraId="4155FD93" w14:textId="77777777" w:rsidTr="0054682B">
        <w:trPr>
          <w:trHeight w:val="3969"/>
        </w:trPr>
        <w:tc>
          <w:tcPr>
            <w:tcW w:w="3600" w:type="dxa"/>
            <w:vAlign w:val="center"/>
          </w:tcPr>
          <w:p w14:paraId="6B31A12E" w14:textId="77777777" w:rsidR="0054682B" w:rsidRDefault="0054682B" w:rsidP="0054682B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CB184B8" wp14:editId="77E392FC">
                      <wp:extent cx="1482090" cy="2442210"/>
                      <wp:effectExtent l="19050" t="19050" r="41910" b="34290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090" cy="244221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0DE8146" id="Oval 2" o:spid="_x0000_s1026" alt="Title: Professional Headshot of Man" style="width:116.7pt;height:19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" strokecolor="#94b6d2 [3204]" strokeweight="5pt">
                      <v:fill r:id="rId13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6A0148A9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069149DD" w14:textId="340F5C6C" w:rsidR="0054682B" w:rsidRDefault="0054682B" w:rsidP="0054682B">
            <w:pPr>
              <w:pStyle w:val="Address"/>
            </w:pPr>
          </w:p>
          <w:p w14:paraId="608F0D00" w14:textId="76454442" w:rsidR="00056C30" w:rsidRPr="00056C30" w:rsidRDefault="0054682B" w:rsidP="00056C30">
            <w:pPr>
              <w:rPr>
                <w:rFonts w:asciiTheme="majorHAnsi" w:hAnsiTheme="majorHAnsi"/>
                <w:sz w:val="18"/>
                <w:szCs w:val="18"/>
              </w:rPr>
            </w:pPr>
            <w:r w:rsidRPr="00E6388A">
              <w:rPr>
                <w:rFonts w:asciiTheme="majorHAnsi" w:hAnsiTheme="majorHAnsi"/>
                <w:sz w:val="18"/>
                <w:szCs w:val="18"/>
              </w:rPr>
              <w:t xml:space="preserve">Dear </w:t>
            </w:r>
            <w:r w:rsidR="00B61736">
              <w:rPr>
                <w:rFonts w:asciiTheme="majorHAnsi" w:hAnsiTheme="majorHAnsi"/>
                <w:sz w:val="18"/>
                <w:szCs w:val="18"/>
              </w:rPr>
              <w:t>Stephanie</w:t>
            </w:r>
            <w:r w:rsidRPr="00E6388A">
              <w:rPr>
                <w:rFonts w:asciiTheme="majorHAnsi" w:hAnsiTheme="majorHAnsi"/>
                <w:sz w:val="18"/>
                <w:szCs w:val="18"/>
              </w:rPr>
              <w:t>,</w:t>
            </w:r>
          </w:p>
          <w:p w14:paraId="3573D53D" w14:textId="438BAB49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I am writing to express my strong interest in the Solution Architect position at Verizon</w:t>
            </w:r>
            <w:r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. </w:t>
            </w: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With over 22 years of experience in the software industry, including a deep understanding of ServiceNow and a proven track record of success in architecting and implementing complex technical solutions, I am confident in my ability to excel in this role and contribute significantly to Verizon's ongoing success.</w:t>
            </w:r>
            <w:r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 Given opportunity and time of 80-100 hours, I can get ServiceNow Admin certified. </w:t>
            </w:r>
          </w:p>
          <w:p w14:paraId="37C8473F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</w:p>
          <w:p w14:paraId="19621DAC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My extensive experience in telecommunications solutions design and development, coupled with my deep knowledge of ServiceNow, uniquely positions me to thrive in this role. At Verizon, I have spearheaded numerous transformative projects, including:</w:t>
            </w:r>
          </w:p>
          <w:p w14:paraId="64190488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</w:p>
          <w:p w14:paraId="2ECFC653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Leading the development and implementation of a </w:t>
            </w:r>
            <w:proofErr w:type="spellStart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GenAI</w:t>
            </w:r>
            <w:proofErr w:type="spellEnd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 Self Service </w:t>
            </w:r>
            <w:proofErr w:type="spellStart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ChatBot</w:t>
            </w:r>
            <w:proofErr w:type="spellEnd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 (</w:t>
            </w:r>
            <w:proofErr w:type="spellStart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ChatSPC</w:t>
            </w:r>
            <w:proofErr w:type="spellEnd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) for the Scaled Agile Framework, showcasing my ability to leverage cutting-edge technology to streamline processes and enhance efficiency.</w:t>
            </w:r>
          </w:p>
          <w:p w14:paraId="73F82DB9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Architecting and delivering an enterprise API Management/Gateway solution for VCP/Corona based applications, demonstrating my expertise in integrating disparate systems and ensuring seamless data flow.</w:t>
            </w:r>
          </w:p>
          <w:p w14:paraId="12FF0EAA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Serving as a Scaled Agile Architect and Practice Consultant, launching 8 ARTs, facilitating over 30 PI Planning Events, and coaching teams on Agile methodologies, illustrating my leadership and expertise in driving large-scale Agile transformations.</w:t>
            </w:r>
          </w:p>
          <w:p w14:paraId="5DE25E5B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My technical proficiency extends beyond ServiceNow to encompass a wide range of technologies, including API gateways, messaging buses, CI/CD pipelines, data science (</w:t>
            </w:r>
            <w:proofErr w:type="spellStart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GenAI</w:t>
            </w:r>
            <w:proofErr w:type="spellEnd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, LLM, RAG, </w:t>
            </w:r>
            <w:proofErr w:type="spellStart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LangChain</w:t>
            </w:r>
            <w:proofErr w:type="spellEnd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), and cloud computing platforms. I am also adept in Agile and DevOps methodologies, possess strong communication and documentation skills, and am passionate about continuous learning and development. My recent certifications in Google Cloud </w:t>
            </w:r>
            <w:proofErr w:type="spellStart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GenAI</w:t>
            </w:r>
            <w:proofErr w:type="spellEnd"/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 xml:space="preserve"> and Oracle OCI - Generative AI further underscore my commitment to staying ahead of the technological curve.</w:t>
            </w:r>
          </w:p>
          <w:p w14:paraId="504AB7A7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</w:p>
          <w:p w14:paraId="5D745F67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I am particularly drawn to Verizon's commitment to innovation and its focus on leveraging technology to deliver exceptional customer experiences. I am eager to contribute my skills and expertise to a company that shares my passion for pushing technological boundaries and driving meaningful change.</w:t>
            </w:r>
          </w:p>
          <w:p w14:paraId="547CD52C" w14:textId="77777777" w:rsidR="00B61736" w:rsidRPr="00B61736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</w:p>
          <w:p w14:paraId="34E143D2" w14:textId="540AE242" w:rsidR="00B4551D" w:rsidRPr="00B4551D" w:rsidRDefault="00B61736" w:rsidP="00B61736">
            <w:pPr>
              <w:spacing w:after="0"/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</w:pPr>
            <w:r w:rsidRPr="00B61736">
              <w:rPr>
                <w:rFonts w:asciiTheme="majorHAnsi" w:eastAsia="Times New Roman" w:hAnsiTheme="majorHAnsi" w:cs="Times New Roman"/>
                <w:color w:val="222222"/>
                <w:sz w:val="18"/>
                <w:szCs w:val="18"/>
                <w:lang w:eastAsia="en-US"/>
              </w:rPr>
              <w:t>My resume, attached for your review, provides further details on my qualifications and accomplishments. I am eager to discuss how my skills and experience can directly benefit your team and contribute to Verizon's continued success. Thank you for your time and consideration.</w:t>
            </w:r>
          </w:p>
          <w:p w14:paraId="48EF5675" w14:textId="77777777" w:rsidR="00D12A9D" w:rsidRPr="00E6388A" w:rsidRDefault="00D12A9D" w:rsidP="00D12A9D">
            <w:pPr>
              <w:rPr>
                <w:rFonts w:asciiTheme="majorHAnsi" w:eastAsia="Times New Roman" w:hAnsiTheme="majorHAnsi" w:cs="Times New Roman"/>
                <w:sz w:val="18"/>
                <w:szCs w:val="16"/>
                <w:lang w:eastAsia="en-US"/>
              </w:rPr>
            </w:pPr>
          </w:p>
          <w:p w14:paraId="33002C3A" w14:textId="708ABC5D" w:rsidR="00D779D7" w:rsidRPr="00E6388A" w:rsidRDefault="00D12A9D" w:rsidP="0054682B">
            <w:pPr>
              <w:rPr>
                <w:rFonts w:asciiTheme="majorHAnsi" w:eastAsia="Times New Roman" w:hAnsiTheme="majorHAnsi" w:cs="Times New Roman"/>
                <w:sz w:val="18"/>
                <w:szCs w:val="16"/>
                <w:lang w:eastAsia="en-US"/>
              </w:rPr>
            </w:pPr>
            <w:r w:rsidRPr="00E6388A">
              <w:rPr>
                <w:rFonts w:asciiTheme="majorHAnsi" w:eastAsia="Times New Roman" w:hAnsiTheme="majorHAnsi" w:cs="Times New Roman"/>
                <w:sz w:val="18"/>
                <w:szCs w:val="16"/>
                <w:lang w:eastAsia="en-US"/>
              </w:rPr>
              <w:t>Sincerely,</w:t>
            </w:r>
          </w:p>
          <w:p w14:paraId="65E29AB5" w14:textId="74ED23AC" w:rsidR="0054682B" w:rsidRPr="00E6388A" w:rsidRDefault="00D779D7" w:rsidP="0054682B">
            <w:pPr>
              <w:rPr>
                <w:rFonts w:asciiTheme="majorHAnsi" w:hAnsiTheme="majorHAnsi"/>
                <w:sz w:val="18"/>
                <w:szCs w:val="18"/>
              </w:rPr>
            </w:pPr>
            <w:r w:rsidRPr="00E6388A">
              <w:rPr>
                <w:rFonts w:asciiTheme="majorHAnsi" w:hAnsiTheme="majorHAnsi"/>
                <w:sz w:val="18"/>
                <w:szCs w:val="18"/>
              </w:rPr>
              <w:t>Thiru Voonna</w:t>
            </w:r>
          </w:p>
        </w:tc>
      </w:tr>
      <w:tr w:rsidR="0054682B" w14:paraId="3C62866C" w14:textId="77777777" w:rsidTr="0054682B">
        <w:trPr>
          <w:trHeight w:val="4176"/>
        </w:trPr>
        <w:tc>
          <w:tcPr>
            <w:tcW w:w="3600" w:type="dxa"/>
            <w:tcBorders>
              <w:bottom w:val="single" w:sz="8" w:space="0" w:color="94B6D2" w:themeColor="accent1"/>
            </w:tcBorders>
          </w:tcPr>
          <w:p w14:paraId="1AEDD8DB" w14:textId="2AA9804C" w:rsidR="0054682B" w:rsidRPr="00183AAA" w:rsidRDefault="00183AAA" w:rsidP="0054682B">
            <w:pPr>
              <w:pStyle w:val="Title"/>
              <w:rPr>
                <w:sz w:val="72"/>
                <w:szCs w:val="72"/>
              </w:rPr>
            </w:pPr>
            <w:r w:rsidRPr="00183AAA">
              <w:rPr>
                <w:sz w:val="72"/>
                <w:szCs w:val="72"/>
              </w:rPr>
              <w:t>Thiru Voonna</w:t>
            </w:r>
          </w:p>
          <w:p w14:paraId="31A504FA" w14:textId="2DCF2C7A" w:rsidR="0054682B" w:rsidRDefault="00183AAA" w:rsidP="0054682B">
            <w:pPr>
              <w:pStyle w:val="Subtitle"/>
              <w:rPr>
                <w:color w:val="auto"/>
                <w:spacing w:val="1"/>
                <w:w w:val="97"/>
                <w:sz w:val="18"/>
                <w:szCs w:val="22"/>
              </w:rPr>
            </w:pPr>
            <w:r w:rsidRPr="00B4551D">
              <w:rPr>
                <w:spacing w:val="460"/>
                <w:w w:val="100"/>
              </w:rPr>
              <w:t>PMT</w:t>
            </w:r>
            <w:r w:rsidRPr="00B4551D">
              <w:rPr>
                <w:spacing w:val="1"/>
                <w:w w:val="100"/>
              </w:rPr>
              <w:t>S</w:t>
            </w:r>
          </w:p>
          <w:p w14:paraId="22BCC63C" w14:textId="77777777" w:rsidR="0054682B" w:rsidRDefault="0054682B" w:rsidP="0054682B"/>
          <w:sdt>
            <w:sdtPr>
              <w:id w:val="-1954003311"/>
              <w:placeholder>
                <w:docPart w:val="C3EEF9C4D3714D13AC255A97C4F8C282"/>
              </w:placeholder>
              <w:temporary/>
              <w:showingPlcHdr/>
              <w15:appearance w15:val="hidden"/>
            </w:sdtPr>
            <w:sdtEndPr/>
            <w:sdtContent>
              <w:p w14:paraId="3F0DB65A" w14:textId="77777777" w:rsidR="0054682B" w:rsidRPr="0054682B" w:rsidRDefault="0054682B" w:rsidP="0054682B">
                <w:pPr>
                  <w:pStyle w:val="Heading2"/>
                  <w:rPr>
                    <w:rStyle w:val="Hyperlink"/>
                    <w:color w:val="auto"/>
                    <w:u w:val="none"/>
                  </w:rPr>
                </w:pPr>
                <w:r w:rsidRPr="00846D4F">
                  <w:rPr>
                    <w:rStyle w:val="Heading2Char"/>
                    <w:b/>
                    <w:bCs/>
                    <w:caps/>
                  </w:rPr>
                  <w:t>CONTACT</w:t>
                </w:r>
              </w:p>
            </w:sdtContent>
          </w:sdt>
        </w:tc>
        <w:tc>
          <w:tcPr>
            <w:tcW w:w="720" w:type="dxa"/>
            <w:vMerge w:val="restart"/>
          </w:tcPr>
          <w:p w14:paraId="0C196A46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460EAF29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  <w:tr w:rsidR="0054682B" w14:paraId="185F06C9" w14:textId="77777777" w:rsidTr="0054682B">
        <w:trPr>
          <w:trHeight w:val="4752"/>
        </w:trPr>
        <w:tc>
          <w:tcPr>
            <w:tcW w:w="3600" w:type="dxa"/>
            <w:tcBorders>
              <w:top w:val="single" w:sz="8" w:space="0" w:color="94B6D2" w:themeColor="accent1"/>
            </w:tcBorders>
          </w:tcPr>
          <w:sdt>
            <w:sdtPr>
              <w:id w:val="1111563247"/>
              <w:placeholder>
                <w:docPart w:val="676373E5BB0940BA8AC0CFE691BC6F5A"/>
              </w:placeholder>
              <w:temporary/>
              <w:showingPlcHdr/>
              <w15:appearance w15:val="hidden"/>
            </w:sdtPr>
            <w:sdtEndPr/>
            <w:sdtContent>
              <w:p w14:paraId="2ACB9E80" w14:textId="77777777" w:rsidR="0054682B" w:rsidRDefault="0054682B" w:rsidP="0054682B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p w14:paraId="608C4FFE" w14:textId="3C5F7474" w:rsidR="0054682B" w:rsidRDefault="00183AAA" w:rsidP="0054682B">
            <w:pPr>
              <w:pStyle w:val="ContactDetails"/>
            </w:pPr>
            <w:r>
              <w:t>901-356-0030</w:t>
            </w:r>
          </w:p>
          <w:p w14:paraId="01E5A5A9" w14:textId="77777777" w:rsidR="0054682B" w:rsidRPr="004D3011" w:rsidRDefault="0054682B" w:rsidP="0054682B">
            <w:pPr>
              <w:pStyle w:val="NoSpacing"/>
            </w:pPr>
          </w:p>
          <w:sdt>
            <w:sdtPr>
              <w:id w:val="67859272"/>
              <w:placeholder>
                <w:docPart w:val="C816AEB3C44C47BFBC9A8D7EFA1668D8"/>
              </w:placeholder>
              <w:temporary/>
              <w:showingPlcHdr/>
              <w15:appearance w15:val="hidden"/>
            </w:sdtPr>
            <w:sdtEndPr/>
            <w:sdtContent>
              <w:p w14:paraId="6210E476" w14:textId="77777777" w:rsidR="0054682B" w:rsidRDefault="0054682B" w:rsidP="0054682B">
                <w:pPr>
                  <w:pStyle w:val="ContactDetails"/>
                </w:pPr>
                <w:r w:rsidRPr="004D3011">
                  <w:t>WEBSITE:</w:t>
                </w:r>
              </w:p>
            </w:sdtContent>
          </w:sdt>
          <w:p w14:paraId="3D19792F" w14:textId="4847B60E" w:rsidR="0054682B" w:rsidRDefault="00183AAA" w:rsidP="0054682B">
            <w:pPr>
              <w:pStyle w:val="ContactDetails"/>
            </w:pPr>
            <w:r w:rsidRPr="00183AAA">
              <w:t>linkedin.com/in/</w:t>
            </w:r>
            <w:proofErr w:type="spellStart"/>
            <w:r w:rsidRPr="00183AAA">
              <w:t>voonna</w:t>
            </w:r>
            <w:proofErr w:type="spellEnd"/>
          </w:p>
          <w:p w14:paraId="154AC34A" w14:textId="77777777" w:rsidR="0054682B" w:rsidRDefault="0054682B" w:rsidP="0054682B">
            <w:pPr>
              <w:pStyle w:val="NoSpacing"/>
            </w:pPr>
          </w:p>
          <w:sdt>
            <w:sdtPr>
              <w:id w:val="-240260293"/>
              <w:placeholder>
                <w:docPart w:val="55D8D98D383541A7859DBC6305486140"/>
              </w:placeholder>
              <w:temporary/>
              <w:showingPlcHdr/>
              <w15:appearance w15:val="hidden"/>
            </w:sdtPr>
            <w:sdtEndPr/>
            <w:sdtContent>
              <w:p w14:paraId="70329EBC" w14:textId="77777777" w:rsidR="0054682B" w:rsidRDefault="0054682B" w:rsidP="0054682B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14:paraId="61007C9E" w14:textId="473ADE86" w:rsidR="0054682B" w:rsidRDefault="00183AAA" w:rsidP="0054682B">
            <w:pPr>
              <w:pStyle w:val="ContactDetails"/>
            </w:pPr>
            <w:r>
              <w:rPr>
                <w:rStyle w:val="Hyperlink"/>
              </w:rPr>
              <w:t>Thiru.voonna@verizonwireless.com</w:t>
            </w:r>
          </w:p>
        </w:tc>
        <w:tc>
          <w:tcPr>
            <w:tcW w:w="720" w:type="dxa"/>
            <w:vMerge/>
          </w:tcPr>
          <w:p w14:paraId="6AB9B002" w14:textId="77777777" w:rsidR="0054682B" w:rsidRDefault="0054682B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70A22B2B" w14:textId="77777777" w:rsidR="0054682B" w:rsidRPr="004D3011" w:rsidRDefault="0054682B" w:rsidP="004D3011">
            <w:pPr>
              <w:rPr>
                <w:color w:val="FFFFFF" w:themeColor="background1"/>
              </w:rPr>
            </w:pPr>
          </w:p>
        </w:tc>
      </w:tr>
    </w:tbl>
    <w:p w14:paraId="109411BB" w14:textId="77777777" w:rsidR="00DD533E" w:rsidRPr="00846D4F" w:rsidRDefault="00DD533E" w:rsidP="00846D4F">
      <w:pPr>
        <w:tabs>
          <w:tab w:val="left" w:pos="990"/>
        </w:tabs>
        <w:spacing w:after="0"/>
        <w:rPr>
          <w:sz w:val="8"/>
        </w:rPr>
      </w:pPr>
    </w:p>
    <w:sectPr w:rsidR="00DD533E" w:rsidRPr="00846D4F" w:rsidSect="0054682B"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4B007" w14:textId="77777777" w:rsidR="008D6CDD" w:rsidRDefault="008D6CDD" w:rsidP="000C45FF">
      <w:r>
        <w:separator/>
      </w:r>
    </w:p>
  </w:endnote>
  <w:endnote w:type="continuationSeparator" w:id="0">
    <w:p w14:paraId="7F52C841" w14:textId="77777777" w:rsidR="008D6CDD" w:rsidRDefault="008D6CD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107EE" w14:textId="77777777" w:rsidR="008D6CDD" w:rsidRDefault="008D6CDD" w:rsidP="000C45FF">
      <w:r>
        <w:separator/>
      </w:r>
    </w:p>
  </w:footnote>
  <w:footnote w:type="continuationSeparator" w:id="0">
    <w:p w14:paraId="72212060" w14:textId="77777777" w:rsidR="008D6CDD" w:rsidRDefault="008D6CDD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37D8F"/>
    <w:multiLevelType w:val="multilevel"/>
    <w:tmpl w:val="551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AA"/>
    <w:rsid w:val="00036450"/>
    <w:rsid w:val="00056C30"/>
    <w:rsid w:val="00061C84"/>
    <w:rsid w:val="000629D5"/>
    <w:rsid w:val="00076632"/>
    <w:rsid w:val="000C45FF"/>
    <w:rsid w:val="000E1755"/>
    <w:rsid w:val="000E3FD1"/>
    <w:rsid w:val="000F46E6"/>
    <w:rsid w:val="00180329"/>
    <w:rsid w:val="00183AAA"/>
    <w:rsid w:val="0019001F"/>
    <w:rsid w:val="001A74A5"/>
    <w:rsid w:val="001B2ABD"/>
    <w:rsid w:val="001D2335"/>
    <w:rsid w:val="001E1759"/>
    <w:rsid w:val="001F1ECC"/>
    <w:rsid w:val="002400EB"/>
    <w:rsid w:val="00244620"/>
    <w:rsid w:val="00256CF7"/>
    <w:rsid w:val="002B515C"/>
    <w:rsid w:val="0030481B"/>
    <w:rsid w:val="003607F0"/>
    <w:rsid w:val="003E4FA9"/>
    <w:rsid w:val="004071FC"/>
    <w:rsid w:val="00445947"/>
    <w:rsid w:val="004813B3"/>
    <w:rsid w:val="00496591"/>
    <w:rsid w:val="004C63E4"/>
    <w:rsid w:val="004D01C8"/>
    <w:rsid w:val="004D3011"/>
    <w:rsid w:val="0054682B"/>
    <w:rsid w:val="005645EE"/>
    <w:rsid w:val="00572170"/>
    <w:rsid w:val="005B0408"/>
    <w:rsid w:val="005D6289"/>
    <w:rsid w:val="005E39D5"/>
    <w:rsid w:val="00612544"/>
    <w:rsid w:val="006174A1"/>
    <w:rsid w:val="0062123A"/>
    <w:rsid w:val="00646E75"/>
    <w:rsid w:val="006610D6"/>
    <w:rsid w:val="006771D0"/>
    <w:rsid w:val="00715FCB"/>
    <w:rsid w:val="00743101"/>
    <w:rsid w:val="007867A0"/>
    <w:rsid w:val="007927F5"/>
    <w:rsid w:val="007A1196"/>
    <w:rsid w:val="00802CA0"/>
    <w:rsid w:val="00846D4F"/>
    <w:rsid w:val="00853EA3"/>
    <w:rsid w:val="008C1736"/>
    <w:rsid w:val="008D6CDD"/>
    <w:rsid w:val="008E4B94"/>
    <w:rsid w:val="00922D5C"/>
    <w:rsid w:val="009E7C63"/>
    <w:rsid w:val="00A10A67"/>
    <w:rsid w:val="00A2118D"/>
    <w:rsid w:val="00AD76E2"/>
    <w:rsid w:val="00B104A0"/>
    <w:rsid w:val="00B20152"/>
    <w:rsid w:val="00B4551D"/>
    <w:rsid w:val="00B61736"/>
    <w:rsid w:val="00B70850"/>
    <w:rsid w:val="00BB7612"/>
    <w:rsid w:val="00C066B6"/>
    <w:rsid w:val="00C37BA1"/>
    <w:rsid w:val="00C4674C"/>
    <w:rsid w:val="00C506CF"/>
    <w:rsid w:val="00C72BED"/>
    <w:rsid w:val="00C9578B"/>
    <w:rsid w:val="00CA562E"/>
    <w:rsid w:val="00CB2D30"/>
    <w:rsid w:val="00D12A9D"/>
    <w:rsid w:val="00D2522B"/>
    <w:rsid w:val="00D779D7"/>
    <w:rsid w:val="00D82F2F"/>
    <w:rsid w:val="00DA694B"/>
    <w:rsid w:val="00DD172A"/>
    <w:rsid w:val="00DD533E"/>
    <w:rsid w:val="00E25A26"/>
    <w:rsid w:val="00E55D74"/>
    <w:rsid w:val="00E6388A"/>
    <w:rsid w:val="00E866EC"/>
    <w:rsid w:val="00E93B74"/>
    <w:rsid w:val="00EB3A62"/>
    <w:rsid w:val="00ED7DA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B4E4D"/>
  <w14:defaultImageDpi w14:val="32767"/>
  <w15:chartTrackingRefBased/>
  <w15:docId w15:val="{6496C3E6-C96D-4AA5-9889-BB76A901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846D4F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682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82B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rsid w:val="00E93B74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Bullet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Greytext">
    <w:name w:val="Grey text"/>
    <w:basedOn w:val="DefaultParagraphFont"/>
    <w:uiPriority w:val="4"/>
    <w:semiHidden/>
    <w:qFormat/>
    <w:rsid w:val="000629D5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0629D5"/>
    <w:pPr>
      <w:spacing w:after="360"/>
      <w:contextualSpacing/>
    </w:pPr>
  </w:style>
  <w:style w:type="paragraph" w:customStyle="1" w:styleId="ContactDetails">
    <w:name w:val="Contact Details"/>
    <w:basedOn w:val="Normal"/>
    <w:qFormat/>
    <w:rsid w:val="000629D5"/>
    <w:pPr>
      <w:contextualSpacing/>
    </w:pPr>
  </w:style>
  <w:style w:type="paragraph" w:styleId="NoSpacing">
    <w:name w:val="No Spacing"/>
    <w:uiPriority w:val="1"/>
    <w:qFormat/>
    <w:rsid w:val="000629D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4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oonnth\AppData\Roaming\Microsoft\Templates\Bold%20modern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EEF9C4D3714D13AC255A97C4F8C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74A22-F22B-47CD-BD39-83FF727E378B}"/>
      </w:docPartPr>
      <w:docPartBody>
        <w:p w:rsidR="00660A80" w:rsidRDefault="00DF7F6D">
          <w:pPr>
            <w:pStyle w:val="C3EEF9C4D3714D13AC255A97C4F8C282"/>
          </w:pPr>
          <w:r w:rsidRPr="00846D4F">
            <w:rPr>
              <w:rStyle w:val="Heading2Char"/>
            </w:rPr>
            <w:t>CONTACT</w:t>
          </w:r>
        </w:p>
      </w:docPartBody>
    </w:docPart>
    <w:docPart>
      <w:docPartPr>
        <w:name w:val="676373E5BB0940BA8AC0CFE691BC6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DFB8D-F8D1-475A-901B-BB6D1D347152}"/>
      </w:docPartPr>
      <w:docPartBody>
        <w:p w:rsidR="00660A80" w:rsidRDefault="00DF7F6D">
          <w:pPr>
            <w:pStyle w:val="676373E5BB0940BA8AC0CFE691BC6F5A"/>
          </w:pPr>
          <w:r w:rsidRPr="004D3011">
            <w:t>PHONE:</w:t>
          </w:r>
        </w:p>
      </w:docPartBody>
    </w:docPart>
    <w:docPart>
      <w:docPartPr>
        <w:name w:val="C816AEB3C44C47BFBC9A8D7EFA166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8362A-B5AF-411F-A8C8-8CC580CA1F64}"/>
      </w:docPartPr>
      <w:docPartBody>
        <w:p w:rsidR="00660A80" w:rsidRDefault="00DF7F6D">
          <w:pPr>
            <w:pStyle w:val="C816AEB3C44C47BFBC9A8D7EFA1668D8"/>
          </w:pPr>
          <w:r w:rsidRPr="004D3011">
            <w:t>WEBSITE:</w:t>
          </w:r>
        </w:p>
      </w:docPartBody>
    </w:docPart>
    <w:docPart>
      <w:docPartPr>
        <w:name w:val="55D8D98D383541A7859DBC6305486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D9619-86E3-4DF9-B51B-A1231C463C46}"/>
      </w:docPartPr>
      <w:docPartBody>
        <w:p w:rsidR="00660A80" w:rsidRDefault="00DF7F6D">
          <w:pPr>
            <w:pStyle w:val="55D8D98D383541A7859DBC6305486140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6D"/>
    <w:rsid w:val="002B3337"/>
    <w:rsid w:val="00660A80"/>
    <w:rsid w:val="007A4D1F"/>
    <w:rsid w:val="00D91CBF"/>
    <w:rsid w:val="00D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3EEF9C4D3714D13AC255A97C4F8C282">
    <w:name w:val="C3EEF9C4D3714D13AC255A97C4F8C282"/>
  </w:style>
  <w:style w:type="paragraph" w:customStyle="1" w:styleId="676373E5BB0940BA8AC0CFE691BC6F5A">
    <w:name w:val="676373E5BB0940BA8AC0CFE691BC6F5A"/>
  </w:style>
  <w:style w:type="paragraph" w:customStyle="1" w:styleId="C816AEB3C44C47BFBC9A8D7EFA1668D8">
    <w:name w:val="C816AEB3C44C47BFBC9A8D7EFA1668D8"/>
  </w:style>
  <w:style w:type="paragraph" w:customStyle="1" w:styleId="55D8D98D383541A7859DBC6305486140">
    <w:name w:val="55D8D98D383541A7859DBC6305486140"/>
  </w:style>
  <w:style w:type="character" w:styleId="Hyperlink">
    <w:name w:val="Hyperlink"/>
    <w:basedOn w:val="DefaultParagraphFont"/>
    <w:uiPriority w:val="99"/>
    <w:rPr>
      <w:color w:val="C45911" w:themeColor="accent2" w:themeShade="BF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87ACA6-A0F1-41C4-81F2-B19987C180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A64BE-E0D0-4F48-8829-3D1D41105D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201DA20-039D-490E-8E96-79665F006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cover letter.dotx</Template>
  <TotalTime>14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Voonna</dc:creator>
  <cp:keywords/>
  <dc:description/>
  <cp:lastModifiedBy>Thiru Voonna</cp:lastModifiedBy>
  <cp:revision>5</cp:revision>
  <dcterms:created xsi:type="dcterms:W3CDTF">2024-04-23T14:16:00Z</dcterms:created>
  <dcterms:modified xsi:type="dcterms:W3CDTF">2024-06-14T13:56:00Z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